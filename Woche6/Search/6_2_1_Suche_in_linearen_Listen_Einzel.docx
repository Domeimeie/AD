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3D868" w14:textId="5BC86100" w:rsidR="00975414" w:rsidRPr="00DF00DD" w:rsidRDefault="00B1129E" w:rsidP="00DF00DD">
      <w:pPr>
        <w:pStyle w:val="Title"/>
      </w:pPr>
      <w:r>
        <w:t>Suche in linearen Listen</w:t>
      </w:r>
    </w:p>
    <w:p w14:paraId="22B1E0A7" w14:textId="77777777" w:rsidR="00975414" w:rsidRDefault="00975414" w:rsidP="00DF00DD">
      <w:pPr>
        <w:pStyle w:val="Heading1"/>
      </w:pPr>
      <w:r w:rsidRPr="00DF00DD">
        <w:t>Ausgangslage</w:t>
      </w:r>
    </w:p>
    <w:p w14:paraId="29EED6DA" w14:textId="25C1A501" w:rsidR="00975414" w:rsidRPr="00B343EC" w:rsidRDefault="00B343EC" w:rsidP="00B343EC">
      <w:pPr>
        <w:adjustRightInd/>
        <w:snapToGrid/>
        <w:spacing w:after="160" w:line="259" w:lineRule="auto"/>
        <w:jc w:val="both"/>
      </w:pPr>
      <w:r w:rsidRPr="00B343EC">
        <w:t>Im Vorbereitungsauftrag hast du verschiedene Suchalgorithmen kennengelernt. In diesem Auftrag wirst du den Python Code dazu schreiben.</w:t>
      </w:r>
    </w:p>
    <w:p w14:paraId="4AB52331" w14:textId="77777777" w:rsidR="00975414" w:rsidRPr="00B343EC" w:rsidRDefault="00975414" w:rsidP="00975414">
      <w:pPr>
        <w:pBdr>
          <w:bottom w:val="single" w:sz="6" w:space="1" w:color="auto"/>
        </w:pBdr>
        <w:adjustRightInd/>
        <w:snapToGrid/>
        <w:spacing w:before="360" w:after="120" w:line="259" w:lineRule="auto"/>
        <w:rPr>
          <w:b/>
          <w:sz w:val="24"/>
        </w:rPr>
      </w:pPr>
      <w:r w:rsidRPr="00B343EC">
        <w:rPr>
          <w:b/>
          <w:sz w:val="24"/>
        </w:rPr>
        <w:t>Ziele</w:t>
      </w:r>
    </w:p>
    <w:p w14:paraId="4FA36CE1" w14:textId="786B045A" w:rsidR="00B343EC" w:rsidRPr="00B343EC" w:rsidRDefault="00EF0BD7" w:rsidP="00B343EC">
      <w:pPr>
        <w:adjustRightInd/>
        <w:snapToGrid/>
        <w:spacing w:after="160" w:line="259" w:lineRule="auto"/>
      </w:pPr>
      <w:r>
        <w:t>Du</w:t>
      </w:r>
      <w:r w:rsidR="00B343EC" w:rsidRPr="00B343EC">
        <w:t xml:space="preserve"> implementierst </w:t>
      </w:r>
      <w:r>
        <w:t>verschiedene</w:t>
      </w:r>
      <w:r w:rsidR="00B343EC" w:rsidRPr="00B343EC">
        <w:t xml:space="preserve"> Suchverfahren in Python.</w:t>
      </w:r>
    </w:p>
    <w:p w14:paraId="473AF8E4" w14:textId="35AEC75C" w:rsidR="00F57497" w:rsidRPr="00B343EC" w:rsidRDefault="00EF0BD7" w:rsidP="00B343EC">
      <w:pPr>
        <w:adjustRightInd/>
        <w:snapToGrid/>
        <w:spacing w:after="160" w:line="259" w:lineRule="auto"/>
      </w:pPr>
      <w:r>
        <w:t>Achte dich dabei auf das</w:t>
      </w:r>
      <w:r w:rsidR="00F57497" w:rsidRPr="00F57497">
        <w:t xml:space="preserve"> </w:t>
      </w:r>
      <w:r w:rsidR="00F57497" w:rsidRPr="00F57497">
        <w:rPr>
          <w:i/>
          <w:iCs/>
        </w:rPr>
        <w:t xml:space="preserve">The Zen </w:t>
      </w:r>
      <w:proofErr w:type="spellStart"/>
      <w:r w:rsidR="00F57497" w:rsidRPr="00F57497">
        <w:rPr>
          <w:i/>
          <w:iCs/>
        </w:rPr>
        <w:t>of</w:t>
      </w:r>
      <w:proofErr w:type="spellEnd"/>
      <w:r w:rsidR="00F57497" w:rsidRPr="00F57497">
        <w:rPr>
          <w:i/>
          <w:iCs/>
        </w:rPr>
        <w:t xml:space="preserve"> Python</w:t>
      </w:r>
      <w:r w:rsidR="00F57497" w:rsidRPr="00F57497">
        <w:t>.</w:t>
      </w:r>
    </w:p>
    <w:p w14:paraId="4BC16CF8" w14:textId="77777777" w:rsidR="00975414" w:rsidRDefault="00975414" w:rsidP="00975414">
      <w:pPr>
        <w:pBdr>
          <w:bottom w:val="single" w:sz="6" w:space="1" w:color="auto"/>
        </w:pBdr>
        <w:adjustRightInd/>
        <w:snapToGrid/>
        <w:spacing w:before="360" w:after="120" w:line="259" w:lineRule="auto"/>
        <w:rPr>
          <w:b/>
          <w:sz w:val="24"/>
        </w:rPr>
      </w:pPr>
      <w:r w:rsidRPr="00975414">
        <w:rPr>
          <w:b/>
          <w:sz w:val="24"/>
        </w:rPr>
        <w:t>Auftrag</w:t>
      </w:r>
    </w:p>
    <w:p w14:paraId="3CF20BBC" w14:textId="1A6E30B5" w:rsidR="00975414" w:rsidRDefault="00EF0BD7" w:rsidP="00B343EC">
      <w:r>
        <w:t>Du</w:t>
      </w:r>
      <w:r w:rsidR="00B343EC">
        <w:t xml:space="preserve"> implementier</w:t>
      </w:r>
      <w:r>
        <w:t>s</w:t>
      </w:r>
      <w:r w:rsidR="00B343EC">
        <w:t xml:space="preserve">t Suchverfahren für lineare Listen. Verwende dazu nur </w:t>
      </w:r>
      <w:r>
        <w:t>deine</w:t>
      </w:r>
      <w:r w:rsidR="00B343EC">
        <w:t xml:space="preserve"> Notizen aus dem Vorbereitungsauftrag als Grundlage.</w:t>
      </w:r>
    </w:p>
    <w:p w14:paraId="2703B3C1" w14:textId="120FF357" w:rsidR="00B343EC" w:rsidRDefault="00B343EC" w:rsidP="00B343EC"/>
    <w:p w14:paraId="08F70549" w14:textId="20B1ECD6" w:rsidR="00B343EC" w:rsidRDefault="00B343EC" w:rsidP="00B343EC">
      <w:r>
        <w:t>Zu implementierende Suchverfahren:</w:t>
      </w:r>
    </w:p>
    <w:p w14:paraId="64D78C3B" w14:textId="469DB6A7" w:rsidR="00B343EC" w:rsidRDefault="00B343EC" w:rsidP="00B343EC">
      <w:pPr>
        <w:pStyle w:val="ListParagraph"/>
        <w:numPr>
          <w:ilvl w:val="0"/>
          <w:numId w:val="17"/>
        </w:numPr>
      </w:pPr>
      <w:proofErr w:type="spellStart"/>
      <w:r>
        <w:t>unordered</w:t>
      </w:r>
      <w:proofErr w:type="spellEnd"/>
      <w:r>
        <w:t xml:space="preserve"> linear </w:t>
      </w:r>
      <w:proofErr w:type="spellStart"/>
      <w:r>
        <w:t>search</w:t>
      </w:r>
      <w:proofErr w:type="spellEnd"/>
    </w:p>
    <w:p w14:paraId="2B7502C8" w14:textId="2ADFA153" w:rsidR="00B343EC" w:rsidRDefault="00B343EC" w:rsidP="00B343EC">
      <w:pPr>
        <w:pStyle w:val="ListParagraph"/>
        <w:numPr>
          <w:ilvl w:val="0"/>
          <w:numId w:val="17"/>
        </w:numPr>
      </w:pPr>
      <w:proofErr w:type="spellStart"/>
      <w:r>
        <w:t>ordered</w:t>
      </w:r>
      <w:proofErr w:type="spellEnd"/>
      <w:r>
        <w:t xml:space="preserve"> linear </w:t>
      </w:r>
      <w:proofErr w:type="spellStart"/>
      <w:r>
        <w:t>search</w:t>
      </w:r>
      <w:proofErr w:type="spellEnd"/>
    </w:p>
    <w:p w14:paraId="603CA7E5" w14:textId="496C182A" w:rsidR="00B343EC" w:rsidRDefault="00B343EC" w:rsidP="00B343EC">
      <w:pPr>
        <w:pStyle w:val="ListParagraph"/>
        <w:numPr>
          <w:ilvl w:val="0"/>
          <w:numId w:val="17"/>
        </w:numPr>
      </w:pPr>
      <w:proofErr w:type="spellStart"/>
      <w:r>
        <w:t>binary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3738D092" w14:textId="2E73E6E5" w:rsidR="00B343EC" w:rsidRDefault="00B343EC" w:rsidP="00B343EC">
      <w:pPr>
        <w:pStyle w:val="ListParagraph"/>
        <w:numPr>
          <w:ilvl w:val="0"/>
          <w:numId w:val="17"/>
        </w:numPr>
      </w:pPr>
      <w:proofErr w:type="spellStart"/>
      <w:r>
        <w:t>interpolation</w:t>
      </w:r>
      <w:proofErr w:type="spellEnd"/>
      <w:r>
        <w:t xml:space="preserve"> </w:t>
      </w:r>
      <w:proofErr w:type="spellStart"/>
      <w:r>
        <w:t>search</w:t>
      </w:r>
      <w:proofErr w:type="spellEnd"/>
    </w:p>
    <w:p w14:paraId="2F6DBCEE" w14:textId="753FA20E" w:rsidR="000C47B3" w:rsidRDefault="000C47B3" w:rsidP="000C47B3"/>
    <w:p w14:paraId="2538F311" w14:textId="4DC91659" w:rsidR="000C47B3" w:rsidRPr="00A54A33" w:rsidRDefault="00EF0BD7" w:rsidP="000C47B3">
      <w:r>
        <w:t>Du kannst</w:t>
      </w:r>
      <w:r w:rsidR="000C47B3">
        <w:t xml:space="preserve"> die Datei </w:t>
      </w:r>
      <w:r w:rsidR="000C47B3" w:rsidRPr="000C47B3">
        <w:rPr>
          <w:rFonts w:ascii="Andale Mono" w:hAnsi="Andale Mono"/>
        </w:rPr>
        <w:t>search.py</w:t>
      </w:r>
      <w:r w:rsidR="000C47B3">
        <w:t xml:space="preserve"> verwenden, welche </w:t>
      </w:r>
      <w:r>
        <w:t>dir</w:t>
      </w:r>
      <w:r w:rsidR="000C47B3">
        <w:t xml:space="preserve"> schon ein Testsetup bietet.</w:t>
      </w:r>
    </w:p>
    <w:p w14:paraId="2CB9103A" w14:textId="77777777" w:rsidR="00975414" w:rsidRDefault="00975414" w:rsidP="00975414">
      <w:pPr>
        <w:pBdr>
          <w:bottom w:val="single" w:sz="6" w:space="1" w:color="auto"/>
        </w:pBdr>
        <w:adjustRightInd/>
        <w:snapToGrid/>
        <w:spacing w:before="360" w:after="120" w:line="259" w:lineRule="auto"/>
        <w:rPr>
          <w:b/>
          <w:sz w:val="24"/>
        </w:rPr>
      </w:pPr>
      <w:r w:rsidRPr="00975414">
        <w:rPr>
          <w:b/>
          <w:sz w:val="24"/>
        </w:rPr>
        <w:t>Hilfsmittel</w:t>
      </w:r>
    </w:p>
    <w:p w14:paraId="52B04E3F" w14:textId="5688804C" w:rsidR="00975414" w:rsidRPr="00975414" w:rsidRDefault="00B343EC" w:rsidP="005A0B8C">
      <w:pPr>
        <w:adjustRightInd/>
        <w:snapToGrid/>
        <w:spacing w:after="160" w:line="259" w:lineRule="auto"/>
      </w:pPr>
      <w:r>
        <w:t>IDE, Notizen</w:t>
      </w:r>
    </w:p>
    <w:p w14:paraId="50B6A42C" w14:textId="77777777" w:rsidR="00975414" w:rsidRPr="00975414" w:rsidRDefault="00975414" w:rsidP="00975414">
      <w:pPr>
        <w:pBdr>
          <w:bottom w:val="single" w:sz="6" w:space="1" w:color="auto"/>
        </w:pBdr>
        <w:adjustRightInd/>
        <w:snapToGrid/>
        <w:spacing w:before="360" w:after="120" w:line="259" w:lineRule="auto"/>
        <w:rPr>
          <w:b/>
          <w:sz w:val="24"/>
        </w:rPr>
      </w:pPr>
      <w:r w:rsidRPr="00975414">
        <w:rPr>
          <w:b/>
          <w:sz w:val="24"/>
        </w:rPr>
        <w:t>Zeit</w:t>
      </w:r>
    </w:p>
    <w:p w14:paraId="09C50B4C" w14:textId="30C572A5" w:rsidR="00975414" w:rsidRPr="00975414" w:rsidRDefault="00B343EC" w:rsidP="005A0B8C">
      <w:pPr>
        <w:adjustRightInd/>
        <w:snapToGrid/>
        <w:spacing w:after="160" w:line="259" w:lineRule="auto"/>
      </w:pPr>
      <w:r>
        <w:t>30</w:t>
      </w:r>
      <w:r w:rsidR="00975414">
        <w:t xml:space="preserve"> Minuten</w:t>
      </w:r>
    </w:p>
    <w:p w14:paraId="674F17E2" w14:textId="77777777" w:rsidR="00975414" w:rsidRPr="00975414" w:rsidRDefault="00975414" w:rsidP="00975414">
      <w:pPr>
        <w:pBdr>
          <w:bottom w:val="single" w:sz="6" w:space="1" w:color="auto"/>
        </w:pBdr>
        <w:adjustRightInd/>
        <w:snapToGrid/>
        <w:spacing w:before="360" w:after="120" w:line="259" w:lineRule="auto"/>
        <w:rPr>
          <w:b/>
          <w:sz w:val="24"/>
        </w:rPr>
      </w:pPr>
      <w:r w:rsidRPr="00975414">
        <w:rPr>
          <w:b/>
          <w:sz w:val="24"/>
        </w:rPr>
        <w:t>Sozialform</w:t>
      </w:r>
    </w:p>
    <w:p w14:paraId="6054188F" w14:textId="2E1C6A92" w:rsidR="00975414" w:rsidRPr="00975414" w:rsidRDefault="00C409E6" w:rsidP="005A0B8C">
      <w:pPr>
        <w:adjustRightInd/>
        <w:snapToGrid/>
        <w:spacing w:after="160" w:line="259" w:lineRule="auto"/>
      </w:pPr>
      <w:r>
        <w:t>Einzelarbeit</w:t>
      </w:r>
    </w:p>
    <w:p w14:paraId="153F0F87" w14:textId="77777777" w:rsidR="00975414" w:rsidRDefault="003C6E79" w:rsidP="003C6E79">
      <w:pPr>
        <w:pStyle w:val="Heading1"/>
      </w:pPr>
      <w:r>
        <w:t>Massstab</w:t>
      </w:r>
    </w:p>
    <w:p w14:paraId="2F435EE6" w14:textId="1393772C" w:rsidR="003C6E79" w:rsidRPr="003C6E79" w:rsidRDefault="0002620B" w:rsidP="003C6E79">
      <w:r>
        <w:t>Du hast</w:t>
      </w:r>
      <w:r w:rsidR="00B343EC">
        <w:t xml:space="preserve"> gut lesbaren und wiederverwendbaren Programm-Code für verschiedene Suchalgorithmen für lineare Listen.</w:t>
      </w:r>
    </w:p>
    <w:sectPr w:rsidR="003C6E79" w:rsidRPr="003C6E79" w:rsidSect="00975414">
      <w:headerReference w:type="default" r:id="rId7"/>
      <w:pgSz w:w="11906" w:h="16838"/>
      <w:pgMar w:top="775" w:right="1134" w:bottom="1417" w:left="1417" w:header="426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9594F" w14:textId="77777777" w:rsidR="006D70EB" w:rsidRDefault="006D70EB" w:rsidP="00736A2E">
      <w:r>
        <w:separator/>
      </w:r>
    </w:p>
  </w:endnote>
  <w:endnote w:type="continuationSeparator" w:id="0">
    <w:p w14:paraId="4341EA27" w14:textId="77777777" w:rsidR="006D70EB" w:rsidRDefault="006D70EB" w:rsidP="00736A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dale Mono">
    <w:panose1 w:val="020B0509000000000004"/>
    <w:charset w:val="00"/>
    <w:family w:val="modern"/>
    <w:pitch w:val="fixed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00D19D" w14:textId="77777777" w:rsidR="006D70EB" w:rsidRDefault="006D70EB" w:rsidP="00736A2E">
      <w:r>
        <w:separator/>
      </w:r>
    </w:p>
  </w:footnote>
  <w:footnote w:type="continuationSeparator" w:id="0">
    <w:p w14:paraId="5FEF4C87" w14:textId="77777777" w:rsidR="006D70EB" w:rsidRDefault="006D70EB" w:rsidP="00736A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7A8527" w14:textId="77777777" w:rsidR="00975234" w:rsidRDefault="00975234" w:rsidP="00975234">
    <w:pPr>
      <w:tabs>
        <w:tab w:val="left" w:pos="709"/>
      </w:tabs>
      <w:rPr>
        <w:rFonts w:ascii="Calibri" w:eastAsia="Calibri" w:hAnsi="Calibri" w:cs="Calibri"/>
        <w:sz w:val="16"/>
        <w:szCs w:val="16"/>
      </w:rPr>
    </w:pPr>
    <w:r>
      <w:rPr>
        <w:noProof/>
      </w:rPr>
      <w:drawing>
        <wp:anchor distT="0" distB="0" distL="114300" distR="114300" simplePos="0" relativeHeight="251659264" behindDoc="1" locked="0" layoutInCell="1" allowOverlap="1" wp14:anchorId="39EB54C0" wp14:editId="141F2F0E">
          <wp:simplePos x="0" y="0"/>
          <wp:positionH relativeFrom="margin">
            <wp:align>right</wp:align>
          </wp:positionH>
          <wp:positionV relativeFrom="paragraph">
            <wp:posOffset>59783</wp:posOffset>
          </wp:positionV>
          <wp:extent cx="1230024" cy="349483"/>
          <wp:effectExtent l="0" t="0" r="1905" b="6350"/>
          <wp:wrapNone/>
          <wp:docPr id="1620977964" name="Picture 162097796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977964" name="Picture 1620977964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0024" cy="34948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fldChar w:fldCharType="begin"/>
    </w:r>
    <w:r>
      <w:instrText xml:space="preserve"> INCLUDEPICTURE "https://hf-ict.ch/wp-content/uploads/2023/04/logo-hf-ict-zusatz.svg" \* MERGEFORMATINET </w:instrText>
    </w:r>
    <w:r>
      <w:fldChar w:fldCharType="separate"/>
    </w:r>
    <w:r>
      <w:fldChar w:fldCharType="end"/>
    </w:r>
    <w:r w:rsidRPr="0584C9CD">
      <w:rPr>
        <w:rFonts w:ascii="Calibri" w:eastAsia="Calibri" w:hAnsi="Calibri" w:cs="Calibri"/>
        <w:sz w:val="16"/>
        <w:szCs w:val="16"/>
      </w:rPr>
      <w:t>Algorithmen und Datenstrukturen</w:t>
    </w:r>
  </w:p>
  <w:p w14:paraId="33530901" w14:textId="77777777" w:rsidR="00975234" w:rsidRDefault="00975234" w:rsidP="00975234">
    <w:pPr>
      <w:pStyle w:val="Header"/>
      <w:tabs>
        <w:tab w:val="left" w:pos="709"/>
      </w:tabs>
      <w:rPr>
        <w:rFonts w:ascii="Calibri" w:eastAsia="Calibri" w:hAnsi="Calibri" w:cs="Calibri"/>
        <w:sz w:val="16"/>
        <w:szCs w:val="16"/>
      </w:rPr>
    </w:pPr>
    <w:r w:rsidRPr="0584C9CD">
      <w:rPr>
        <w:rFonts w:ascii="Calibri" w:eastAsia="Calibri" w:hAnsi="Calibri" w:cs="Calibri"/>
        <w:sz w:val="16"/>
        <w:szCs w:val="16"/>
      </w:rPr>
      <w:t>Nicolas Trüssel</w:t>
    </w:r>
  </w:p>
  <w:p w14:paraId="138D2B21" w14:textId="32CF8E1F" w:rsidR="00975234" w:rsidRDefault="00975234" w:rsidP="00975234">
    <w:pPr>
      <w:pStyle w:val="Header"/>
      <w:pBdr>
        <w:bottom w:val="single" w:sz="6" w:space="1" w:color="000000"/>
      </w:pBdr>
      <w:tabs>
        <w:tab w:val="left" w:pos="709"/>
      </w:tabs>
      <w:rPr>
        <w:rFonts w:ascii="Calibri" w:eastAsia="Calibri" w:hAnsi="Calibri" w:cs="Calibri"/>
        <w:sz w:val="16"/>
        <w:szCs w:val="16"/>
      </w:rPr>
    </w:pPr>
    <w:r w:rsidRPr="7D343BFD">
      <w:rPr>
        <w:rFonts w:ascii="Calibri" w:eastAsia="Calibri" w:hAnsi="Calibri" w:cs="Calibri"/>
        <w:sz w:val="16"/>
        <w:szCs w:val="16"/>
      </w:rPr>
      <w:t>FS 202</w:t>
    </w:r>
    <w:r w:rsidR="00124192">
      <w:rPr>
        <w:rFonts w:ascii="Calibri" w:eastAsia="Calibri" w:hAnsi="Calibri" w:cs="Calibri"/>
        <w:sz w:val="16"/>
        <w:szCs w:val="16"/>
      </w:rPr>
      <w:t>6</w:t>
    </w:r>
    <w:r>
      <w:br/>
    </w:r>
  </w:p>
  <w:p w14:paraId="1812E128" w14:textId="77777777" w:rsidR="00975414" w:rsidRPr="00975234" w:rsidRDefault="00975414" w:rsidP="0097523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22CFD"/>
    <w:multiLevelType w:val="hybridMultilevel"/>
    <w:tmpl w:val="53264ED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1D2B57"/>
    <w:multiLevelType w:val="hybridMultilevel"/>
    <w:tmpl w:val="E6108E4E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810A2C"/>
    <w:multiLevelType w:val="hybridMultilevel"/>
    <w:tmpl w:val="65AA84C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7D56D5D"/>
    <w:multiLevelType w:val="hybridMultilevel"/>
    <w:tmpl w:val="BE28B02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E390B9E"/>
    <w:multiLevelType w:val="hybridMultilevel"/>
    <w:tmpl w:val="E27A08AA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32521EC1"/>
    <w:multiLevelType w:val="hybridMultilevel"/>
    <w:tmpl w:val="FE44278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B43D0A"/>
    <w:multiLevelType w:val="hybridMultilevel"/>
    <w:tmpl w:val="CD6AFD5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1407226"/>
    <w:multiLevelType w:val="hybridMultilevel"/>
    <w:tmpl w:val="0CDE0AF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4580044B"/>
    <w:multiLevelType w:val="hybridMultilevel"/>
    <w:tmpl w:val="D6AAC2A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0B184A"/>
    <w:multiLevelType w:val="hybridMultilevel"/>
    <w:tmpl w:val="F968A6FC"/>
    <w:lvl w:ilvl="0" w:tplc="0807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8220BDB"/>
    <w:multiLevelType w:val="hybridMultilevel"/>
    <w:tmpl w:val="10DC335C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4C417D2"/>
    <w:multiLevelType w:val="hybridMultilevel"/>
    <w:tmpl w:val="F7A05DB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68373F4"/>
    <w:multiLevelType w:val="hybridMultilevel"/>
    <w:tmpl w:val="78DE7AF2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70C45483"/>
    <w:multiLevelType w:val="hybridMultilevel"/>
    <w:tmpl w:val="C8E20AAA"/>
    <w:lvl w:ilvl="0" w:tplc="7B12032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9525C5"/>
    <w:multiLevelType w:val="hybridMultilevel"/>
    <w:tmpl w:val="A19E9720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787D27FA"/>
    <w:multiLevelType w:val="hybridMultilevel"/>
    <w:tmpl w:val="CD0829B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C010D56"/>
    <w:multiLevelType w:val="hybridMultilevel"/>
    <w:tmpl w:val="EB420406"/>
    <w:lvl w:ilvl="0" w:tplc="08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491333">
    <w:abstractNumId w:val="14"/>
  </w:num>
  <w:num w:numId="2" w16cid:durableId="652956018">
    <w:abstractNumId w:val="7"/>
  </w:num>
  <w:num w:numId="3" w16cid:durableId="1557155994">
    <w:abstractNumId w:val="16"/>
  </w:num>
  <w:num w:numId="4" w16cid:durableId="1778871775">
    <w:abstractNumId w:val="13"/>
  </w:num>
  <w:num w:numId="5" w16cid:durableId="1734157334">
    <w:abstractNumId w:val="15"/>
  </w:num>
  <w:num w:numId="6" w16cid:durableId="1116481351">
    <w:abstractNumId w:val="2"/>
  </w:num>
  <w:num w:numId="7" w16cid:durableId="618800240">
    <w:abstractNumId w:val="3"/>
  </w:num>
  <w:num w:numId="8" w16cid:durableId="1516380255">
    <w:abstractNumId w:val="4"/>
  </w:num>
  <w:num w:numId="9" w16cid:durableId="1048727799">
    <w:abstractNumId w:val="10"/>
  </w:num>
  <w:num w:numId="10" w16cid:durableId="1520122295">
    <w:abstractNumId w:val="5"/>
  </w:num>
  <w:num w:numId="11" w16cid:durableId="1796754588">
    <w:abstractNumId w:val="9"/>
  </w:num>
  <w:num w:numId="12" w16cid:durableId="1226455794">
    <w:abstractNumId w:val="8"/>
  </w:num>
  <w:num w:numId="13" w16cid:durableId="1789742318">
    <w:abstractNumId w:val="6"/>
  </w:num>
  <w:num w:numId="14" w16cid:durableId="1223978928">
    <w:abstractNumId w:val="12"/>
  </w:num>
  <w:num w:numId="15" w16cid:durableId="1308315466">
    <w:abstractNumId w:val="0"/>
  </w:num>
  <w:num w:numId="16" w16cid:durableId="1574193123">
    <w:abstractNumId w:val="1"/>
  </w:num>
  <w:num w:numId="17" w16cid:durableId="191319512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129E"/>
    <w:rsid w:val="00003997"/>
    <w:rsid w:val="0002620B"/>
    <w:rsid w:val="00027EDC"/>
    <w:rsid w:val="0004069E"/>
    <w:rsid w:val="00052FE8"/>
    <w:rsid w:val="0005454E"/>
    <w:rsid w:val="00055F1A"/>
    <w:rsid w:val="0005604B"/>
    <w:rsid w:val="000651F0"/>
    <w:rsid w:val="00081F35"/>
    <w:rsid w:val="00094860"/>
    <w:rsid w:val="00096669"/>
    <w:rsid w:val="000B5D7A"/>
    <w:rsid w:val="000C47B3"/>
    <w:rsid w:val="000E1867"/>
    <w:rsid w:val="000E5409"/>
    <w:rsid w:val="000E6320"/>
    <w:rsid w:val="0011232F"/>
    <w:rsid w:val="0012398A"/>
    <w:rsid w:val="00124192"/>
    <w:rsid w:val="00124D61"/>
    <w:rsid w:val="001250D3"/>
    <w:rsid w:val="00133460"/>
    <w:rsid w:val="0013575B"/>
    <w:rsid w:val="00160F3B"/>
    <w:rsid w:val="001731AC"/>
    <w:rsid w:val="00187EF4"/>
    <w:rsid w:val="001C2D75"/>
    <w:rsid w:val="001F3961"/>
    <w:rsid w:val="001F3D62"/>
    <w:rsid w:val="002471CF"/>
    <w:rsid w:val="00256679"/>
    <w:rsid w:val="00257031"/>
    <w:rsid w:val="00270CC1"/>
    <w:rsid w:val="002757C0"/>
    <w:rsid w:val="00280669"/>
    <w:rsid w:val="00281A17"/>
    <w:rsid w:val="00283952"/>
    <w:rsid w:val="002B0461"/>
    <w:rsid w:val="002C2D00"/>
    <w:rsid w:val="002D131D"/>
    <w:rsid w:val="002D4A24"/>
    <w:rsid w:val="002D735C"/>
    <w:rsid w:val="002E35BD"/>
    <w:rsid w:val="002F3C31"/>
    <w:rsid w:val="00310774"/>
    <w:rsid w:val="00313919"/>
    <w:rsid w:val="00315282"/>
    <w:rsid w:val="00335BFE"/>
    <w:rsid w:val="003541EE"/>
    <w:rsid w:val="003670F5"/>
    <w:rsid w:val="003814BA"/>
    <w:rsid w:val="00386454"/>
    <w:rsid w:val="003B63B7"/>
    <w:rsid w:val="003C38AB"/>
    <w:rsid w:val="003C6E79"/>
    <w:rsid w:val="003E50B3"/>
    <w:rsid w:val="00402788"/>
    <w:rsid w:val="00402B20"/>
    <w:rsid w:val="004058C1"/>
    <w:rsid w:val="00411956"/>
    <w:rsid w:val="00415904"/>
    <w:rsid w:val="00422809"/>
    <w:rsid w:val="00433C76"/>
    <w:rsid w:val="004620A6"/>
    <w:rsid w:val="004706E5"/>
    <w:rsid w:val="0049098B"/>
    <w:rsid w:val="00495C9C"/>
    <w:rsid w:val="004A37B8"/>
    <w:rsid w:val="004A3CDD"/>
    <w:rsid w:val="004A5531"/>
    <w:rsid w:val="004D0E57"/>
    <w:rsid w:val="004D593D"/>
    <w:rsid w:val="004D64D8"/>
    <w:rsid w:val="004F4B4B"/>
    <w:rsid w:val="005008A4"/>
    <w:rsid w:val="00504FE9"/>
    <w:rsid w:val="005102A8"/>
    <w:rsid w:val="005107DE"/>
    <w:rsid w:val="00514C26"/>
    <w:rsid w:val="00515CDD"/>
    <w:rsid w:val="00523955"/>
    <w:rsid w:val="00541565"/>
    <w:rsid w:val="005542A7"/>
    <w:rsid w:val="00563A1A"/>
    <w:rsid w:val="00571E08"/>
    <w:rsid w:val="005825B8"/>
    <w:rsid w:val="005A0B8C"/>
    <w:rsid w:val="005B3675"/>
    <w:rsid w:val="005D2EA4"/>
    <w:rsid w:val="005D2F80"/>
    <w:rsid w:val="005F16D4"/>
    <w:rsid w:val="005F79DF"/>
    <w:rsid w:val="00615136"/>
    <w:rsid w:val="00623B2C"/>
    <w:rsid w:val="00631246"/>
    <w:rsid w:val="00636261"/>
    <w:rsid w:val="00640A55"/>
    <w:rsid w:val="00646BEF"/>
    <w:rsid w:val="00690C2D"/>
    <w:rsid w:val="0069329F"/>
    <w:rsid w:val="00694657"/>
    <w:rsid w:val="00695300"/>
    <w:rsid w:val="006A4005"/>
    <w:rsid w:val="006A42E9"/>
    <w:rsid w:val="006A587C"/>
    <w:rsid w:val="006D690E"/>
    <w:rsid w:val="006D70EB"/>
    <w:rsid w:val="007006C2"/>
    <w:rsid w:val="00712F56"/>
    <w:rsid w:val="0071732E"/>
    <w:rsid w:val="00736A2E"/>
    <w:rsid w:val="007409E8"/>
    <w:rsid w:val="00753E9F"/>
    <w:rsid w:val="00755B02"/>
    <w:rsid w:val="00803D5D"/>
    <w:rsid w:val="00806075"/>
    <w:rsid w:val="008443EB"/>
    <w:rsid w:val="00854055"/>
    <w:rsid w:val="00864F04"/>
    <w:rsid w:val="008758C2"/>
    <w:rsid w:val="008803DE"/>
    <w:rsid w:val="00883F74"/>
    <w:rsid w:val="0088676B"/>
    <w:rsid w:val="00886ECB"/>
    <w:rsid w:val="008A007D"/>
    <w:rsid w:val="008C5CBC"/>
    <w:rsid w:val="009159BE"/>
    <w:rsid w:val="0092469F"/>
    <w:rsid w:val="009267F0"/>
    <w:rsid w:val="009374F8"/>
    <w:rsid w:val="0094014B"/>
    <w:rsid w:val="0096266C"/>
    <w:rsid w:val="00975234"/>
    <w:rsid w:val="00975414"/>
    <w:rsid w:val="00991508"/>
    <w:rsid w:val="009A20AB"/>
    <w:rsid w:val="009A3B45"/>
    <w:rsid w:val="009B3DFA"/>
    <w:rsid w:val="009D01C2"/>
    <w:rsid w:val="009D245C"/>
    <w:rsid w:val="009D2E76"/>
    <w:rsid w:val="009D2FD8"/>
    <w:rsid w:val="00A132FA"/>
    <w:rsid w:val="00A22591"/>
    <w:rsid w:val="00A2314F"/>
    <w:rsid w:val="00A429C9"/>
    <w:rsid w:val="00A42CCD"/>
    <w:rsid w:val="00A52602"/>
    <w:rsid w:val="00A54A33"/>
    <w:rsid w:val="00A91E01"/>
    <w:rsid w:val="00A95BCF"/>
    <w:rsid w:val="00AB4346"/>
    <w:rsid w:val="00AC3A18"/>
    <w:rsid w:val="00AC4019"/>
    <w:rsid w:val="00AD4A23"/>
    <w:rsid w:val="00AE2184"/>
    <w:rsid w:val="00AF22CF"/>
    <w:rsid w:val="00B1129E"/>
    <w:rsid w:val="00B343EC"/>
    <w:rsid w:val="00B44094"/>
    <w:rsid w:val="00B54C4B"/>
    <w:rsid w:val="00B63DA7"/>
    <w:rsid w:val="00B674B5"/>
    <w:rsid w:val="00B97553"/>
    <w:rsid w:val="00BB157D"/>
    <w:rsid w:val="00BB2117"/>
    <w:rsid w:val="00BC7D29"/>
    <w:rsid w:val="00BD4121"/>
    <w:rsid w:val="00BF20C3"/>
    <w:rsid w:val="00C068CC"/>
    <w:rsid w:val="00C07980"/>
    <w:rsid w:val="00C1512D"/>
    <w:rsid w:val="00C20F9B"/>
    <w:rsid w:val="00C24803"/>
    <w:rsid w:val="00C409E6"/>
    <w:rsid w:val="00C44135"/>
    <w:rsid w:val="00C56E7B"/>
    <w:rsid w:val="00C73112"/>
    <w:rsid w:val="00C8246C"/>
    <w:rsid w:val="00C8288A"/>
    <w:rsid w:val="00CB27E2"/>
    <w:rsid w:val="00CB4C07"/>
    <w:rsid w:val="00CC33E3"/>
    <w:rsid w:val="00CD51D9"/>
    <w:rsid w:val="00CD60D2"/>
    <w:rsid w:val="00CD7BAB"/>
    <w:rsid w:val="00CE3A35"/>
    <w:rsid w:val="00CF5629"/>
    <w:rsid w:val="00D153EF"/>
    <w:rsid w:val="00D3798D"/>
    <w:rsid w:val="00D4236C"/>
    <w:rsid w:val="00D5052F"/>
    <w:rsid w:val="00D77D79"/>
    <w:rsid w:val="00D85D05"/>
    <w:rsid w:val="00D87F31"/>
    <w:rsid w:val="00DB6DD5"/>
    <w:rsid w:val="00DD119A"/>
    <w:rsid w:val="00DF00DD"/>
    <w:rsid w:val="00E16670"/>
    <w:rsid w:val="00E16D46"/>
    <w:rsid w:val="00E207A6"/>
    <w:rsid w:val="00E241F3"/>
    <w:rsid w:val="00E2775C"/>
    <w:rsid w:val="00E5248D"/>
    <w:rsid w:val="00E57B7B"/>
    <w:rsid w:val="00E647D1"/>
    <w:rsid w:val="00E81407"/>
    <w:rsid w:val="00E90F31"/>
    <w:rsid w:val="00E947C7"/>
    <w:rsid w:val="00EA5887"/>
    <w:rsid w:val="00EC357C"/>
    <w:rsid w:val="00ED6083"/>
    <w:rsid w:val="00EE1FAF"/>
    <w:rsid w:val="00EF0BD7"/>
    <w:rsid w:val="00F07FAC"/>
    <w:rsid w:val="00F222F8"/>
    <w:rsid w:val="00F36D59"/>
    <w:rsid w:val="00F41C2D"/>
    <w:rsid w:val="00F4619D"/>
    <w:rsid w:val="00F51456"/>
    <w:rsid w:val="00F526B6"/>
    <w:rsid w:val="00F57497"/>
    <w:rsid w:val="00F7140A"/>
    <w:rsid w:val="00F732DA"/>
    <w:rsid w:val="00F7734D"/>
    <w:rsid w:val="00F80E4F"/>
    <w:rsid w:val="00F8276C"/>
    <w:rsid w:val="00F85064"/>
    <w:rsid w:val="00FC00B4"/>
    <w:rsid w:val="00FC26F5"/>
    <w:rsid w:val="00FC7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98C4B6"/>
  <w15:docId w15:val="{B5FC0334-5530-994E-A3EB-836ED5ED1A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00DD"/>
    <w:pPr>
      <w:adjustRightInd w:val="0"/>
      <w:snapToGrid w:val="0"/>
      <w:spacing w:after="0" w:line="240" w:lineRule="auto"/>
    </w:pPr>
    <w:rPr>
      <w:rFonts w:eastAsia="Times New Roman" w:cs="Times New Roman"/>
      <w:szCs w:val="24"/>
      <w:lang w:eastAsia="de-CH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00DD"/>
    <w:pPr>
      <w:pBdr>
        <w:bottom w:val="single" w:sz="6" w:space="1" w:color="auto"/>
      </w:pBdr>
      <w:adjustRightInd/>
      <w:snapToGrid/>
      <w:spacing w:before="360" w:after="120" w:line="259" w:lineRule="auto"/>
      <w:outlineLvl w:val="0"/>
    </w:pPr>
    <w:rPr>
      <w:b/>
      <w:sz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2D75"/>
    <w:pPr>
      <w:adjustRightInd/>
      <w:snapToGrid/>
      <w:spacing w:after="160" w:line="259" w:lineRule="auto"/>
      <w:outlineLvl w:val="1"/>
    </w:pPr>
    <w:rPr>
      <w:b/>
      <w:bCs/>
      <w:i/>
      <w:iCs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36A2E"/>
    <w:pPr>
      <w:spacing w:after="0" w:line="240" w:lineRule="auto"/>
    </w:pPr>
    <w:rPr>
      <w:rFonts w:ascii="Arial" w:eastAsia="Times New Roman" w:hAnsi="Arial" w:cs="Times New Roman"/>
      <w:szCs w:val="20"/>
      <w:lang w:eastAsia="de-C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57" w:type="dxa"/>
        <w:right w:w="57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736A2E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36A2E"/>
    <w:rPr>
      <w:rFonts w:ascii="Arial" w:eastAsia="Times New Roman" w:hAnsi="Arial" w:cs="Times New Roman"/>
      <w:szCs w:val="24"/>
      <w:lang w:eastAsia="de-CH"/>
    </w:rPr>
  </w:style>
  <w:style w:type="paragraph" w:styleId="Footer">
    <w:name w:val="footer"/>
    <w:basedOn w:val="Normal"/>
    <w:link w:val="FooterChar"/>
    <w:uiPriority w:val="99"/>
    <w:unhideWhenUsed/>
    <w:rsid w:val="00736A2E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36A2E"/>
    <w:rPr>
      <w:rFonts w:ascii="Arial" w:eastAsia="Times New Roman" w:hAnsi="Arial" w:cs="Times New Roman"/>
      <w:szCs w:val="24"/>
      <w:lang w:eastAsia="de-C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6A2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6A2E"/>
    <w:rPr>
      <w:rFonts w:ascii="Tahoma" w:eastAsia="Times New Roman" w:hAnsi="Tahoma" w:cs="Tahoma"/>
      <w:sz w:val="16"/>
      <w:szCs w:val="16"/>
      <w:lang w:eastAsia="de-CH"/>
    </w:rPr>
  </w:style>
  <w:style w:type="paragraph" w:styleId="ListParagraph">
    <w:name w:val="List Paragraph"/>
    <w:basedOn w:val="Normal"/>
    <w:uiPriority w:val="34"/>
    <w:qFormat/>
    <w:rsid w:val="00433C76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DF00DD"/>
    <w:pPr>
      <w:adjustRightInd/>
      <w:snapToGrid/>
      <w:spacing w:after="160" w:line="259" w:lineRule="auto"/>
    </w:pPr>
    <w:rPr>
      <w:b/>
      <w:smallCaps/>
      <w:sz w:val="32"/>
      <w:szCs w:val="32"/>
    </w:rPr>
  </w:style>
  <w:style w:type="character" w:customStyle="1" w:styleId="TitleChar">
    <w:name w:val="Title Char"/>
    <w:basedOn w:val="DefaultParagraphFont"/>
    <w:link w:val="Title"/>
    <w:uiPriority w:val="10"/>
    <w:rsid w:val="00DF00DD"/>
    <w:rPr>
      <w:rFonts w:eastAsia="Times New Roman" w:cs="Times New Roman"/>
      <w:b/>
      <w:smallCaps/>
      <w:sz w:val="32"/>
      <w:szCs w:val="32"/>
      <w:lang w:eastAsia="de-CH"/>
    </w:rPr>
  </w:style>
  <w:style w:type="character" w:customStyle="1" w:styleId="Heading1Char">
    <w:name w:val="Heading 1 Char"/>
    <w:basedOn w:val="DefaultParagraphFont"/>
    <w:link w:val="Heading1"/>
    <w:uiPriority w:val="9"/>
    <w:rsid w:val="00DF00DD"/>
    <w:rPr>
      <w:rFonts w:eastAsia="Times New Roman" w:cs="Times New Roman"/>
      <w:b/>
      <w:sz w:val="24"/>
      <w:szCs w:val="24"/>
      <w:lang w:eastAsia="de-CH"/>
    </w:rPr>
  </w:style>
  <w:style w:type="character" w:customStyle="1" w:styleId="Heading2Char">
    <w:name w:val="Heading 2 Char"/>
    <w:basedOn w:val="DefaultParagraphFont"/>
    <w:link w:val="Heading2"/>
    <w:uiPriority w:val="9"/>
    <w:rsid w:val="001C2D75"/>
    <w:rPr>
      <w:rFonts w:eastAsia="Times New Roman" w:cs="Times New Roman"/>
      <w:b/>
      <w:bCs/>
      <w:i/>
      <w:iCs/>
      <w:lang w:val="en-US" w:eastAsia="de-CH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4236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4236C"/>
    <w:rPr>
      <w:rFonts w:eastAsia="Times New Roman" w:cs="Times New Roman"/>
      <w:sz w:val="20"/>
      <w:szCs w:val="20"/>
      <w:lang w:eastAsia="de-CH"/>
    </w:rPr>
  </w:style>
  <w:style w:type="character" w:styleId="FootnoteReference">
    <w:name w:val="footnote reference"/>
    <w:basedOn w:val="DefaultParagraphFont"/>
    <w:uiPriority w:val="99"/>
    <w:semiHidden/>
    <w:unhideWhenUsed/>
    <w:rsid w:val="00D4236C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B343E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43E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1077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sv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eaker/Documents/HF-ict/AD/Vorlagen/HFICT_Vorlage_Auftrag_AD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Larissa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HFICT_Vorlage_Auftrag_AD.dotx</Template>
  <TotalTime>18</TotalTime>
  <Pages>1</Pages>
  <Words>119</Words>
  <Characters>679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Berufsfachschule Basel</Company>
  <LinksUpToDate>false</LinksUpToDate>
  <CharactersWithSpaces>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Stefani Gerber</dc:creator>
  <cp:lastModifiedBy>Trüssel, Nicolas (BBZBL)</cp:lastModifiedBy>
  <cp:revision>16</cp:revision>
  <cp:lastPrinted>2018-12-13T13:26:00Z</cp:lastPrinted>
  <dcterms:created xsi:type="dcterms:W3CDTF">2022-11-11T14:06:00Z</dcterms:created>
  <dcterms:modified xsi:type="dcterms:W3CDTF">2026-05-31T19:16:00Z</dcterms:modified>
</cp:coreProperties>
</file>